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95pt;margin-top:137.45pt;height:31.5pt;width:110.15pt;z-index:251648000;mso-width-relative:page;mso-height-relative:page;" filled="f" stroked="f" coordsize="21600,21600" o:gfxdata="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A0XP6DbAAAACwEAAA8AAAAAAAAAAQAgAAAA&#10;IgAAAGRycy9kb3ducmV2LnhtbFBLAQIUABQAAAAIAIdO4kBR22qzlgEAAPkCAAAOAAAAAAAAAAEA&#10;IAAAACoBAABkcnMvZTJvRG9jLnhtbFBLBQYAAAAABgAGAFkBAAA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63.7pt;margin-top:169.2pt;height:20.6pt;width:130.35pt;z-index:251646976;mso-width-relative:page;mso-height-relative:page;" filled="f" stroked="f" coordsize="21600,21600" o:gfxdata="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JzKdtgAAAAM&#10;AQAADwAAAAAAAAABACAAAAAiAAAAZHJzL2Rvd25yZXYueG1sUEsBAhQAFAAAAAgAh07iQPoIExa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/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1992.02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-46.45pt;margin-top:248.75pt;height:107.2pt;width:129.8pt;z-index:251644928;mso-width-relative:page;mso-height-relative:page;" filled="f" stroked="f" coordsize="21600,21600" o:gfxdata="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fQ5AbZ&#10;AAAACwEAAA8AAAAAAAAAAQAgAAAAIgAAAGRycy9kb3ducmV2LnhtbFBLAQIUABQAAAAIAIdO4kDW&#10;O9gsrQEAAB0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/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1992.02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phone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email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-46.55pt;margin-top:422.3pt;height:82.2pt;width:130.4pt;z-index:251660288;mso-width-relative:page;mso-height-relative:page;" filled="f" stroked="f" coordsize="21600,21600" o:gfxdata="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KkSPJ&#10;2gAAAAwBAAAPAAAAAAAAAAEAIAAAACIAAABkcnMvZG93bnJldi54bWxQSwECFAAUAAAACACHTuJA&#10;li9GYq0BAAAdAwAADgAAAAAAAAABACAAAAAp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phone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email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878713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技能奖项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619.9pt;height:24.8pt;width:378.55pt;z-index:251656192;mso-width-relative:page;mso-height-relative:page;" coordorigin="2693881,569795" coordsize="4807459,314967" o:gfxdata="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KDinFrgAAADb&#10;AAAADwAAAGRycy9kb3ducmV2LnhtbEWPwQrCMBBE74L/EFbwpqkKotUoKghCT1XxvDZrW2w2pYlW&#10;/94IgsdhZt4wy/XLVOJJjSstKxgNIxDEmdUl5wrOp/1gBsJ5ZI2VZVLwJgfrVbezxFjbllN6Hn0u&#10;AoRdjAoK7+tYSpcVZNANbU0cvJttDPogm1zqBtsAN5UcR9FUGiw5LBRY066g7H58GAWzR5W+k8tk&#10;m6R43vvrJmnd7qpUvzeKFiA8vfw//GsftIL5B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DinF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14967;width:4807459;" coordorigin="2693881,569795" coordsize="4807459,31496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LX1V/bwAAADb&#10;AAAADwAAAGRycy9kb3ducmV2LnhtbEWPT2sCMRTE74LfITzBmybKVtrVKKWgSPHi2orHx+Z1N3Tz&#10;smziv29vCgWPw8z8hlmsbq4RF+qC9axhMlYgiEtvLFcavg7r0SuIEJENNp5Jw50CrJb93gJz46+8&#10;p0sRK5EgHHLUUMfY5lKGsiaHYexb4uT9+M5hTLKrpOnwmuCukVOlZtKh5bRQY0sfNZW/xdlp+H63&#10;GWXH0+dOlURbI0+bwmZaDwcTNQcR6Raf4f/21mh4e4G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fVX9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7872d7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XyM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872d7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Cgjbr7oAAADb&#10;AAAADwAAAGRycy9kb3ducmV2LnhtbEWPQYvCMBSE74L/ITzBi2iqB12rUbAo7nXV9fxonk2xeSlN&#10;tPXfm4UFj8PMfMOst52txJMaXzpWMJ0kIIhzp0suFFzOh/EXCB+QNVaOScGLPGw3/d4aU+1a/qHn&#10;KRQiQtinqMCEUKdS+tyQRT9xNXH0bq6xGKJsCqkbbCPcVnKWJHNpseS4YLCmzFB+Pz2sgl072mf+&#10;95hn111lzeu8nHeZVmo4mCYrEIG68An/t7+1guUC/r7EHy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CNuvugAAANsA&#10;AAAPAAAAAAAAAAEAIAAAACIAAABkcnMvZG93bnJldi54bWxQSwECFAAUAAAACACHTuJAMy8FnjsA&#10;AAA5AAAAEAAAAAAAAAABACAAAAAJAQAAZHJzL3NoYXBleG1sLnhtbFBLBQYAAAAABgAGAFsBAACz&#10;AwAAAAA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Gf5Cab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ODZ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f5Cab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85670;height:299092;width:2091635;" filled="f" stroked="f" coordsize="21600,21600" o:gfxdata="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iwx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技能奖项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校级 二、三等奖学金                     五四”优秀团干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校幻映PPT社团创始人                   计算机MS二级 证书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英语四级证书                            机动车驾驶证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120.2pt;margin-top:651.15pt;height:83.2pt;width:357.15pt;z-index:251655168;mso-width-relative:page;mso-height-relative:page;" filled="f" stroked="f" coordsize="21600,21600" o:gfxdata="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X9nbB&#10;2gAAAA0BAAAPAAAAAAAAAAEAIAAAACIAAABkcnMvZG93bnJldi54bWxQSwECFAAUAAAACACHTuJA&#10;4e/v060BAAAfAwAADgAAAAAAAAABACAAAAAp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校级 二、三等奖学金                     五四”优秀团干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校幻映PPT社团创始人                   计算机MS二级 证书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英语四级证书                            机动车驾驶证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1864995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工作经历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74.85pt;height:25.55pt;width:378.55pt;z-index:251661312;mso-width-relative:page;mso-height-relative:page;" coordorigin="2693881,569795" coordsize="4807459,324493" o:gfxdata="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5w9H77gAAADb&#10;AAAADwAAAGRycy9kb3ducmV2LnhtbEWPwQrCMBBE74L/EFbwpqkKKtUoKghCT1XxvDZrW2w2pYlW&#10;/94IgsdhZt4wy/XLVOJJjSstKxgNIxDEmdUl5wrOp/1gDsJ5ZI2VZVLwJgfrVbezxFjbllN6Hn0u&#10;AoRdjAoK7+tYSpcVZNANbU0cvJttDPogm1zqBtsAN5UcR9FUGiw5LBRY066g7H58GAXzR5W+k8tk&#10;m6R43vvrJmnd7qpUvzeKFiA8vfw//GsftILZD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w9H7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HDy5ArwAAADb&#10;AAAADwAAAGRycy9kb3ducmV2LnhtbEWPT2sCMRTE74LfITzBmybKUtvVKKWgSPHi2orHx+Z1N3Tz&#10;smziv29vCgWPw8z8hlmsbq4RF+qC9axhMlYgiEtvLFcavg7r0SuIEJENNp5Jw50CrJb93gJz46+8&#10;p0sRK5EgHHLUUMfY5lKGsiaHYexb4uT9+M5hTLKrpOnwmuCukVOlXqRDy2mhxpY+aip/i7PT8P1u&#10;M8qOp8+dKom2Rp42hc20Hg4mag4i0i0+w//trdEwe4O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PLkC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irJdRb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Wpy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sl1F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b3RwnbwAAADb&#10;AAAADwAAAGRycy9kb3ducmV2LnhtbEWPwWrDMBBE74X8g9hAL6WW3YNx3MiBmJTm2qTNebG2lqm1&#10;MpYSO38fFQI5DjPzhllvZtuLC42+c6wgS1IQxI3THbcKvo8frwUIH5A19o5JwZU8bKrF0xpL7Sb+&#10;osshtCJC2JeowIQwlFL6xpBFn7iBOHq/brQYohxbqUecItz28i1Nc2mx47hgcKDaUPN3OFsF2+ll&#10;V/ufz6Y+bXtrrsdVPtdaqedllr6DCDSHR/je3msFRQb/X+IPkN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0cJ2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/c/jXrgAAADb&#10;AAAADwAAAGRycy9kb3ducmV2LnhtbEWPwQrCMBBE74L/EFbwZhM9iFSjB0HQi6BV8Lg0a1tsNqWJ&#10;tv69EQSPw8y8YVab3tbiRa2vHGuYJgoEce5MxYWGS7abLED4gGywdkwa3uRhsx4OVpga1/GJXudQ&#10;iAhhn6KGMoQmldLnJVn0iWuIo3d3rcUQZVtI02IX4baWM6Xm0mLFcaHEhrYl5Y/z02rI69sxC/1N&#10;Xp/ZfHfYd2orL0rr8WiqliAC9eEf/rX3RsNiBt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c/jXrgAAADbAAAA&#10;DwAAAAAAAAABACAAAAAiAAAAZHJzL2Rvd25yZXYueG1sUEsBAhQAFAAAAAgAh07iQDMvBZ47AAAA&#10;OQAAABAAAAAAAAAAAQAgAAAABwEAAGRycy9zaGFwZXhtbC54bWxQSwUGAAAAAAYABgBbAQAAsQMA&#10;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工作经历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2013.06~08       武汉华硕{{ exp_role }}培训计划           销售{{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2014.06~08       武汉云印传媒有限公司               {{ title }}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期间负责公司 官方微博运营，设计并发布宣传图；参与产品内测，20天 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20.2pt;margin-top:105.25pt;height:178.2pt;width:357.15pt;z-index:251661312;mso-width-relative:page;mso-height-relative:page;" filled="f" stroked="f" coordsize="21600,21600" o:gfxdata="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FkEENkA&#10;AAALAQAADwAAAAAAAAABACAAAAAiAAAAZHJzL2Rvd25yZXYueG1sUEsBAhQAFAAAAAgAh07iQNJI&#10;ohSsAQAAHg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2013.06~08       武汉华硕{{ exp_role }}培训计划           销售{{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2014.06~08       武汉云印传媒有限公司               {{ title }}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期间负责公司 官方微博运营，设计并发布宣传图；参与产品内测，20天 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57023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-27.1pt;height:23.8pt;width:378.55pt;z-index:251646976;mso-width-relative:page;mso-height-relative:page;" coordorigin="2693881,569795" coordsize="4807459,302320" o:gfxdata="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">
                <o:lock v:ext="edit" aspectratio="f"/>
                <v:rect id="_x0000_s1026" o:spid="_x0000_s1026" o:spt="1" style="position:absolute;left:4490552;top:597497;height:259229;width:2729542;v-text-anchor:middle;" fillcolor="#E35368" filled="t" stroked="f" coordsize="21600,21600" o:gfxdata="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Ujq3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2693881;top:569795;height:302320;width:4807459;" coordorigin="2693881,569795" coordsize="4807459,302320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693881;top:569795;flip:y;height:291378;width:4807459;" coordorigin="2693881,590672" coordsize="4807459,291378" o:gfxdata="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Nh42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q4QSIr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Yw+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QSIr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_x0000_s1026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Ne2lIbkAAADb&#10;AAAADwAAAGRycy9kb3ducmV2LnhtbEVPy4rCMBTdD/gP4QpuhjHVheN0mgoWRbfjY9aX5toUm5vS&#10;RFv/3iwEl4fzzlaDbcSdOl87VjCbJiCIS6drrhScjtuvJQgfkDU2jknBgzys8tFHhql2Pf/R/RAq&#10;EUPYp6jAhNCmUvrSkEU/dS1x5C6usxgi7CqpO+xjuG3kPEkW0mLNscFgS4Wh8nq4WQXr/nNT+POu&#10;LP7XjTWP489iKLRSk/Es+QURaAhv8cu91wq+4/r4Jf4AmT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tpSG5AAAA2wAA&#10;AA8AAAAAAAAAAQAgAAAAIgAAAGRycy9kb3ducmV2LnhtbFBLAQIUABQAAAAIAIdO4kAzLwWeOwAA&#10;ADkAAAAQAAAAAAAAAAEAIAAAAAgBAABkcnMvc2hhcGV4bWwueG1sUEsFBgAAAAAGAAYAWwEAALID&#10;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OMgNDrwAAADb&#10;AAAADwAAAGRycy9kb3ducmV2LnhtbEWPQWvCQBSE7wX/w/IEb81uerAlzeohENBLQWPB4yP7mgSz&#10;b0N2NfHfu4LQ4zAz3zD5dra9uNHoO8ca0kSBIK6d6bjRcKrK9y8QPiAb7B2Thjt52G4Wbzlmxk18&#10;oNsxNCJC2GeooQ1hyKT0dUsWfeIG4uj9udFiiHJspBlxinDbyw+l1tJix3GhxYGKlurL8Wo11P35&#10;pwrzWf5eq3W5302qkCel9WqZqm8QgebwH361d0bDZwrPL/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IDQ68AAAA&#10;2wAAAA8AAAAAAAAAAQAgAAAAIgAAAGRycy9kb3ducmV2LnhtbFBLAQIUABQAAAAIAIdO4kAzLwWe&#10;OwAAADkAAAAQAAAAAAAAAAEAIAAAAAsBAABkcnMvc2hhcGV4bWwueG1sUEsFBgAAAAAGAAYAWwEA&#10;ALUDAAAAAA==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473;top:595116;height:276999;width:1878862;" filled="f" stroked="f" coordsize="21600,21600" o:gfxdata="UEsDBAoAAAAAAIdO4kAAAAAAAAAAAAAAAAAEAAAAZHJzL1BLAwQUAAAACACHTuJAc8BLTL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Y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8BLT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edu_school }}               市场营销专业               硕士学位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120.2pt;margin-top:3.9pt;height:45.2pt;width:357.15pt;z-index:251645952;mso-width-relative:page;mso-height-relative:page;" filled="f" stroked="f" coordsize="21600,21600" o:gfxdata="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8NmAv9YAAAAI&#10;AQAADwAAAAAAAAABACAAAAAiAAAAZHJzL2Rvd25yZXYueG1sUEsBAhQAFAAAAAgAh07iQBJ5aj+s&#10;AQAAHAMAAA4AAAAAAAAAAQAgAAAAJ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edu_school }}               市场营销专业               硕士学位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-583565</wp:posOffset>
            </wp:positionH>
            <wp:positionV relativeFrom="paragraph">
              <wp:posOffset>-24130</wp:posOffset>
            </wp:positionV>
            <wp:extent cx="1003300" cy="1447800"/>
            <wp:effectExtent l="0" t="0" r="6350" b="0"/>
            <wp:wrapNone/>
            <wp:docPr id="4" name="图片 4" descr="D:\桌面\桌面文件\登记照4\00113.jpg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13.jpg0011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44780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486537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校内活动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311.1pt;height:25.55pt;width:378.55pt;z-index:251659264;mso-width-relative:page;mso-height-relative:page;" coordorigin="2693881,569795" coordsize="4807459,324493" o:gfxdata="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TUQMJLgAAADb&#10;AAAADwAAAGRycy9kb3ducmV2LnhtbEWPwQrCMBBE74L/EFbwpqmKItUoKghCT1XxvDZrW2w2pYlW&#10;/94Igsdh5s0wy/XLVOJJjSstKxgNIxDEmdUl5wrOp/1gDsJ5ZI2VZVLwJgfrVbezxFjbllN6Hn0u&#10;Qgm7GBUU3texlC4ryKAb2po4eDfbGPRBNrnUDbah3FRyHEUzabDksFBgTbuCsvvxYRTMH1X6Ti6T&#10;bZLiee+vm6R1u6tS/d4oWoDw9PL/8I8+6MBN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UQM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Nzr4zLwAAADb&#10;AAAADwAAAGRycy9kb3ducmV2LnhtbEWPT2sCMRTE74V+h/AK3mqiLHZZjVIKFREvrrZ4fGyeu6Gb&#10;l2UT/317Iwg9DjPzG2a2uLpWnKkP1rOG0VCBIK68sVxr2O++33MQISIbbD2ThhsFWMxfX2ZYGH/h&#10;LZ3LWIsE4VCghibGrpAyVA05DEPfESfv6HuHMcm+lqbHS4K7Vo6VmkiHltNCgx19NVT9lSen4efT&#10;ZpT9HtYbVRGtjDwsS5tpPXgbqSmISNf4H362V0ZD/gGPL+kHyPk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3OvjM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dMRRQ7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Gpi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xFFD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kQJ8m7wAAADb&#10;AAAADwAAAGRycy9kb3ducmV2LnhtbEWPzWrDMBCE74W8g9hAL6WR00OIXSuBmJT22vydF2ljmVgr&#10;Yymx8/ZVIZDjMDPfMOV6dK24UR8azwrmswwEsfam4VrBYf/1vgQRIrLB1jMpuFOA9WryUmJh/MC/&#10;dNvFWiQIhwIV2Bi7QsqgLTkMM98RJ+/se4cxyb6WpschwV0rP7JsIR02nBYsdlRZ0pfd1SnYDG/b&#10;Khy/dXXatM7e9/lirIxSr9N59gki0hif4Uf7xyhY5vD/Jf0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CfJu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54hOb7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uD5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4hOb7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校内活动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领导能力：项目进行，制定短期目标，引导团队成员完成各项任务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{{ edu_school }}工程技术学院学生会 / 体育部部长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组织管理系100余人篮球赛  及   学院运动会等活动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{{ edu_school }}工程技术学院院报 / 网络宣传部副部长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任期半年     协助部门7人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20.2pt;margin-top:350.85pt;height:235.2pt;width:373.3pt;z-index:251634688;mso-width-relative:page;mso-height-relative:page;" filled="f" stroked="f" coordsize="21600,21600" o:gfxdata="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8Ubzp&#10;2AAAAAwBAAAPAAAAAAAAAAEAIAAAACIAAABkcnMvZG93bnJldi54bWxQSwECFAAUAAAACACHTuJA&#10;dbp1tK8BAAAf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领导能力：项目进行，制定短期目标，引导团队成员完成各项任务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{{ edu_school }}工程技术学院学生会 / 体育部部长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组织管理系100余人篮球赛  及   学院运动会等活动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{{ edu_school }}工程技术学院院报 / 网络宣传部副部长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任期半年     协助部门7人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责任感，吃苦耐劳，擅于管理时间，勇于面对挑战。良好的自主学习能力，勤于学习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2pt;margin-top:574.1pt;height:133.2pt;width:141.5pt;z-index:251643904;mso-width-relative:page;mso-height-relative:page;" filled="f" stroked="f" coordsize="21600,21600" o:gfxdata="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5WEELdoAAAAOAQAADwAAAAAAAAABACAAAAAiAAAAZHJzL2Rvd25y&#10;ZXYueG1sUEsBAhQAFAAAAAgAh07iQG7iF/e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责任感，吃苦耐劳，擅于管理时间，勇于面对挑战。良好的自主学习能力，勤于学习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不断提高。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6.65pt;margin-top:534.15pt;height:35.55pt;width:121.75pt;z-index:251642880;v-text-anchor:middle;mso-width-relative:page;mso-height-relative:page;" filled="f" stroked="f" coordsize="21600,21600" o:gfxdata="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o2+47aAAAADQEAAA8AAAAAAAAAAQAgAAAAIgAA&#10;AGRycy9kb3ducmV2LnhtbFBLAQIUABQAAAAIAIdO4kBAvDnqzQEAAGoDAAAOAAAAAAAAAAEAIAAA&#10;ACkBAABkcnMvZTJvRG9jLnhtbFBLBQYAAAAABgAGAFkBAABo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85pt;margin-top:385.05pt;height:31.35pt;width:121.75pt;z-index:251641856;v-text-anchor:middle;mso-width-relative:page;mso-height-relative:page;" filled="f" stroked="f" coordsize="21600,21600" o:gfxdata="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n5Am9kAAAAMAQAADwAAAAAAAAABACAAAAAiAAAA&#10;ZHJzL2Rvd25yZXYueG1sUEsBAhQAFAAAAAgAh07iQHsNOMPNAQAAagMAAA4AAAAAAAAAAQAgAAAA&#10;KA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85pt;margin-top:213.1pt;height:32.7pt;width:121.75pt;z-index:251640832;v-text-anchor:middle;mso-width-relative:page;mso-height-relative:page;" filled="f" stroked="f" coordsize="21600,21600" o:gfxdata="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rdVa9kAAAALAQAADwAAAAAAAAABACAAAAAiAAAA&#10;ZHJzL2Rvd25yZXYueG1sUEsBAhQAFAAAAAgAh07iQIg9dv7NAQAAagMAAA4AAAAAAAAAAQAgAAAA&#10;KA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-91.15pt;margin-top:-61.1pt;height:31.45pt;width:172pt;z-index:251637760;mso-width-relative:page;mso-height-relative:page;" filled="f" stroked="f" coordsize="21600,21600" o:gfxdata="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vmKg/9kAAAANAQAADwAAAAAA&#10;AAABACAAAAAiAAAAZHJzL2Rvd25yZXYueG1sUEsBAhQAFAAAAAgAh07iQGYY01ugAQAAE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Aharoni">
    <w:altName w:val="Yu Gothic UI Semibold"/>
    <w:panose1 w:val="02010803020104030203"/>
    <w:charset w:val="00"/>
    <w:family w:val="auto"/>
    <w:pitch w:val="default"/>
    <w:sig w:usb0="00000000" w:usb1="00000000" w:usb2="00000000" w:usb3="00000000" w:csb0="00000020" w:csb1="002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altName w:val="Yu Gothic UI Semilight"/>
    <w:panose1 w:val="020B0403030403020204"/>
    <w:charset w:val="00"/>
    <w:family w:val="auto"/>
    <w:pitch w:val="default"/>
    <w:sig w:usb0="00000000" w:usb1="00000000" w:usb2="00000000" w:usb3="00000000" w:csb0="20000193" w:csb1="00000000"/>
  </w:font>
  <w:font w:name="Kozuka Mincho Pro B">
    <w:altName w:val="Yu Gothic UI Semibold"/>
    <w:panose1 w:val="02020800000000000000"/>
    <w:charset w:val="80"/>
    <w:family w:val="auto"/>
    <w:pitch w:val="default"/>
    <w:sig w:usb0="00000000" w:usb1="00000000" w:usb2="00000012" w:usb3="00000000" w:csb0="20020005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黑体 Std R">
    <w:altName w:val="黑体"/>
    <w:panose1 w:val="020B0400000000000000"/>
    <w:charset w:val="86"/>
    <w:family w:val="auto"/>
    <w:pitch w:val="default"/>
    <w:sig w:usb0="00000000" w:usb1="00000000" w:usb2="00000016" w:usb3="00000000" w:csb0="00060007" w:csb1="00000000"/>
  </w:font>
  <w:font w:name="Adobe Garamond Pro">
    <w:altName w:val="Garamond"/>
    <w:panose1 w:val="02020502060506020403"/>
    <w:charset w:val="00"/>
    <w:family w:val="auto"/>
    <w:pitch w:val="default"/>
    <w:sig w:usb0="00000000" w:usb1="00000000" w:usb2="00000000" w:usb3="00000000" w:csb0="20000093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F6ABB"/>
    <w:rsid w:val="00261D84"/>
    <w:rsid w:val="00971A0A"/>
    <w:rsid w:val="00AC6F5B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2017-07-17T11:59:00Z</dcterms:created>
  <dc:creator>kedao</dc:creator>
  <cp:lastModifiedBy>K</cp:lastModifiedBy>
  <dcterms:modified xsi:type="dcterms:W3CDTF">2017-09-23T17:28:31Z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