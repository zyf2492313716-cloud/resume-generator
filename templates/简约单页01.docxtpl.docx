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edu_date1 }}      {{ edu_school1 }}       {{ edu_major1 }} {{ edu_slash1 }} {{ edu_degree1 }}</w:t>
                            </w:r>
                          </w:p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edu_date2 }}      {{ edu_school2 }}       {{ edu_major2 }} {{ edu_slash2 }} {{ edu_degree2 }}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03.35pt;margin-top:30.55pt;height:43.2pt;width:357.85pt;z-index:251620352;mso-width-relative:page;mso-height-relative:page;" filled="f" stroked="f" coordsize="21600,21600" o:gfxdata="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1FGGItcAAAAKAQAA&#10;DwAAAAAAAAABACAAAAAiAAAAZHJzL2Rvd25yZXYueG1sUEsBAhQAFAAAAAgAh07iQNGwXOSoAQAA&#10;HA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edu_date1 }}      {{ edu_school1 }}       {{ edu_major1 }} {{ edu_slash1 }} {{ edu_degree1 }}</w:t>
                      </w:r>
                    </w:p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edu_date2 }}      {{ edu_school2 }}       {{ edu_major2 }} {{ edu_slash2 }} {{ edu_degree2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03.45pt;margin-top:-2.5pt;height:24.25pt;width:123.65pt;z-index:251621376;mso-width-relative:page;mso-height-relative:page;" filled="f" stroked="f" coordsize="21600,21600" o:gfxdata="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3KhXs1wAAAAkBAAAPAAAAAAAAAAEA&#10;IAAAACIAAABkcnMvZG93bnJldi54bWxQSwECFAAUAAAACACHTuJAOkJgZp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{{ exp_date1 }}     {{ exp_company1 }}      {{ exp_role1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exp_desc1 }}</w:t>
                            </w:r>
                          </w:p>
                          <w:p delIfEmpty="1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delIfEmpty="1"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{{ exp_date2 }}     {{ exp_company2 }}      {{ exp_role2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delIfEmpty="1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exp_desc2 }}</w:t>
                            </w:r>
                          </w:p>
                          <w:p delIfEmpty="1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03.35pt;margin-top:136.05pt;height:217.2pt;width:357.85pt;z-index:251625472;mso-width-relative:page;mso-height-relative:page;" filled="f" stroked="f" coordsize="21600,21600" o:gfxdata="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SE2zBtkAAAAL&#10;AQAADwAAAAAAAAABACAAAAAiAAAAZHJzL2Rvd25yZXYueG1sUEsBAhQAFAAAAAgAh07iQOYFKeG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b/>
                          <w:bCs/>
                          <w:color w:val="6AA1E4"/>
                          <w:sz w:val="22"/>
                          <w:szCs w:val="22"/>
                        </w:rPr>
                        <w:t>{{ exp_date1 }}     {{ exp_company1 }}      {{ exp_role1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exp_desc1 }}</w:t>
                      </w:r>
                    </w:p>
                    <w:p delIfEmpty="1"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/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rFonts w:hint="eastAsia"/>
                          <w:sz w:val="22"/>
                        </w:rPr>
                      </w:pPr>
                    </w:p>
                    <w:p delIfEmpty="1"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b/>
                          <w:bCs/>
                          <w:color w:val="6AA1E4"/>
                          <w:sz w:val="22"/>
                          <w:szCs w:val="22"/>
                        </w:rPr>
                        <w:t>{{ exp_date2 }}     {{ exp_company2 }}      {{ exp_role2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delIfEmpty="1"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exp_desc2 }}</w:t>
                      </w:r>
                    </w:p>
                    <w:p delIfEmpty="1"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103.45pt;margin-top:102.95pt;height:24.25pt;width:123.65pt;z-index:251626496;mso-width-relative:page;mso-height-relative:page;" filled="f" stroked="f" coordsize="21600,21600" o:gfxdata="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PZa19XXAAAACwEAAA8AAAAAAAAAAQAg&#10;AAAAIgAAAGRycy9kb3ducmV2LnhtbFBLAQIUABQAAAAIAIdO4kBQrJQTnQEAABE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{{ sw_date1 }}      {{ sw_org1 }}       {{ sw_role1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sw_desc1 }}</w:t>
                            </w:r>
                          </w:p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03.35pt;margin-top:416.45pt;height:85.2pt;width:357.85pt;z-index:251630592;mso-width-relative:page;mso-height-relative:page;" filled="f" stroked="f" coordsize="21600,21600" o:gfxdata="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6+YaHdkAAAAM&#10;AQAADwAAAAAAAAABACAAAAAiAAAAZHJzL2Rvd25yZXYueG1sUEsBAhQAFAAAAAgAh07iQLK2L/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b/>
                          <w:bCs/>
                          <w:color w:val="6AA1E4"/>
                          <w:sz w:val="22"/>
                          <w:szCs w:val="22"/>
                        </w:rPr>
                        <w:t>{{ sw_date1 }}      {{ sw_org1 }}       {{ sw_role1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sw_desc1 }}</w:t>
                      </w:r>
                    </w:p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103.45pt;margin-top:383.4pt;height:24.25pt;width:123.65pt;z-index:251631616;mso-width-relative:page;mso-height-relative:page;" filled="f" stroked="f" coordsize="21600,21600" o:gfxdata="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X+P6x2QAAAAsBAAAPAAAAAAAA&#10;AAEAIAAAACIAAABkcnMvZG93bnJldi54bWxQSwECFAAUAAAACACHTuJAnoBZV58BAAAR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honors }}</w:t>
                            </w:r>
                          </w:p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03.35pt;margin-top:563.85pt;height:61.2pt;width:357.85pt;z-index:251635712;mso-width-relative:page;mso-height-relative:page;" filled="f" stroked="f" coordsize="21600,21600" o:gfxdata="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viUeGNkAAAAN&#10;AQAADwAAAAAAAAABACAAAAAiAAAAZHJzL2Rvd25yZXYueG1sUEsBAhQAFAAAAAgAh07iQJuIlIyp&#10;AQAAH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honors }}</w:t>
                      </w:r>
                    </w:p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/>
                      </w:r>
                    </w:p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03.45pt;margin-top:530.75pt;height:24.25pt;width:123.65pt;z-index:251636736;mso-width-relative:page;mso-height-relative:page;" filled="f" stroked="f" coordsize="21600,21600" o:gfxdata="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I8RojYAAAADQEAAA8AAAAAAAAA&#10;AQAgAAAAIgAAAGRycy9kb3ducmV2LnhtbFBLAQIUABQAAAAIAIdO4kDsSo7d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delIfEmpty="1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000000"/>
                                <w:sz w:val="22"/>
                                <w:szCs w:val="22"/>
                              </w:rPr>
                              <w:t>{{ summary }}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03.35pt;margin-top:687.75pt;height:61.2pt;width:357.85pt;z-index:251641856;mso-width-relative:page;mso-height-relative:page;" filled="f" stroked="f" coordsize="21600,21600" o:gfxdata="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p1eic2gAAAA0B&#10;AAAPAAAAAAAAAAEAIAAAACIAAABkcnMvZG93bnJldi54bWxQSwECFAAUAAAACACHTuJAgXezwacB&#10;AAAc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delIfEmpty="1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000000"/>
                          <w:sz w:val="22"/>
                          <w:szCs w:val="22"/>
                        </w:rPr>
                        <w:t>{{ summary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03.45pt;margin-top:654.65pt;height:24.25pt;width:123.65pt;z-index:251642880;mso-width-relative:page;mso-height-relative:page;" filled="f" stroked="f" coordsize="21600,21600" o:gfxdata="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oyzFo2gAAAA0BAAAPAAAAAAAA&#10;AAEAIAAAACIAAABkcnMvZG93bnJldi54bWxQSwECFAAUAAAACACHTuJACmDOR54BAAAR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77.6pt;margin-top:119.8pt;height:25.2pt;width:140.35pt;z-index:251604992;mso-width-relative:page;mso-height-relative:page;" filled="f" stroked="f" coordsize="21600,21600" o:gfxdata="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bwLg7YAAAADAEAAA8AAAAAAAAA&#10;AQAgAAAAIgAAAGRycy9kb3ducmV2LnhtbFBLAQIUABQAAAAIAIdO4kBPhAhLnwEAABA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造字工房悦黑体验版纤细体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88.4pt;margin-top:713.85pt;height:38.4pt;width:161.95pt;z-index:251607040;mso-width-relative:page;mso-height-relative:page;" filled="f" stroked="f" coordsize="21600,21600" o:gfxdata="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pg3fR2gAAAA4BAAAPAAAA&#10;AAAAAAEAIAAAACIAAABkcnMvZG93bnJldi54bWxQSwECFAAUAAAACACHTuJAnPHSNaEBAAAQ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造字工房悦黑体验版纤细体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 w:cs="微软雅黑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  <w:lang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88.7pt;margin-top:76.05pt;height:42.2pt;width:163.95pt;z-index:251608064;mso-width-relative:page;mso-height-relative:page;" filled="f" stroked="f" coordsize="21600,21600" o:gfxdata="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Cd27x7ZAAAADAEAAA8AAAAAAAAAAQAgAAAAIgAA&#10;AGRycy9kb3ducmV2LnhtbFBLAQIUABQAAAAIAIdO4kBVROw3lQEAAPoCAAAOAAAAAAAAAAEAIAAA&#10;ACg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 w:cs="微软雅黑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  <w:lang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8.5pt;margin-top:220.6pt;height:249.4pt;width:48.6pt;z-index:251609088;mso-width-relative:page;mso-height-relative:page;" filled="f" stroked="f" coordsize="21600,21600" o:gfxdata="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Gg3SjdAAAADAEA&#10;AA8AAAAAAAAAAQAgAAAAIgAAAGRycy9kb3ducmV2LnhtbFBLAQIUABQAAAAIAIdO4kC3OxgkFQIA&#10;APYDAAAOAAAAAAAAAAEAIAAAACw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 w:hint="eastAsia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微软雅黑" w:eastAsia="微软雅黑" w:cs="微软雅黑" w:asciiTheme="minorHAnsi" w:ascii="微软雅黑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birthday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微软雅黑" w:asciiTheme="minorHAnsi" w:ascii="微软雅黑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address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微软雅黑" w:asciiTheme="minorHAnsi" w:ascii="微软雅黑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degree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微软雅黑" w:asciiTheme="minorHAnsi" w:ascii="微软雅黑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major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微软雅黑" w:eastAsia="微软雅黑" w:cs="微软雅黑" w:asciiTheme="minorHAnsi" w:ascii="微软雅黑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phone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微软雅黑" w:eastAsia="微软雅黑" w:cs="微软雅黑" w:asciiTheme="minorHAnsi" w:ascii="微软雅黑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wechat }}</w:t>
                            </w:r>
                          </w:p>
                          <w:p delIfEmpty="1"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微软雅黑" w:cs="微软雅黑" w:asciiTheme="minorHAnsi" w:eastAsiaTheme="minorEastAsia" w:ascii="微软雅黑" w:eastAsia="微软雅黑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{{ email }}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.1pt;margin-top:220.6pt;height:249.4pt;width:81.5pt;z-index:251610112;mso-width-relative:page;mso-height-relative:page;" filled="f" stroked="f" coordsize="21600,21600" o:gfxdata="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BUOCHbAAAACwEAAA8A&#10;AAAAAAAAAQAgAAAAIgAAAGRycy9kb3ducmV2LnhtbFBLAQIUABQAAAAIAIdO4kBL1XUiFAIAAPcD&#10;AAAOAAAAAAAAAAEAIAAAACo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微软雅黑" w:eastAsia="微软雅黑" w:cs="微软雅黑" w:asciiTheme="minorHAnsi" w:ascii="微软雅黑" w:hint="eastAsia"/>
                          <w:color w:val="000000"/>
                          <w:kern w:val="2"/>
                          <w:sz w:val="21"/>
                          <w:szCs w:val="21"/>
                        </w:rPr>
                        <w:t>{{ birthday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微软雅黑" w:asciiTheme="minorHAnsi" w:ascii="微软雅黑"/>
                          <w:color w:val="000000"/>
                          <w:kern w:val="2"/>
                          <w:sz w:val="21"/>
                          <w:szCs w:val="21"/>
                        </w:rPr>
                        <w:t>{{ address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微软雅黑" w:asciiTheme="minorHAnsi" w:ascii="微软雅黑"/>
                          <w:color w:val="000000"/>
                          <w:kern w:val="2"/>
                          <w:sz w:val="21"/>
                          <w:szCs w:val="21"/>
                        </w:rPr>
                        <w:t>{{ degree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微软雅黑" w:asciiTheme="minorHAnsi" w:ascii="微软雅黑"/>
                          <w:color w:val="000000"/>
                          <w:kern w:val="2"/>
                          <w:sz w:val="21"/>
                          <w:szCs w:val="21"/>
                        </w:rPr>
                        <w:t>{{ major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微软雅黑" w:eastAsia="微软雅黑" w:cs="微软雅黑" w:asciiTheme="minorHAnsi" w:ascii="微软雅黑" w:hint="eastAsia"/>
                          <w:color w:val="000000"/>
                          <w:kern w:val="2"/>
                          <w:sz w:val="21"/>
                          <w:szCs w:val="21"/>
                        </w:rPr>
                        <w:t>{{ phone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微软雅黑" w:eastAsia="微软雅黑" w:cs="微软雅黑" w:asciiTheme="minorHAnsi" w:ascii="微软雅黑" w:hint="eastAsia"/>
                          <w:color w:val="000000"/>
                          <w:kern w:val="2"/>
                          <w:sz w:val="21"/>
                          <w:szCs w:val="21"/>
                        </w:rPr>
                        <w:t>{{ wechat }}</w:t>
                      </w:r>
                    </w:p>
                    <w:p delIfEmpty="1"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/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微软雅黑" w:cs="微软雅黑" w:asciiTheme="minorHAnsi" w:eastAsiaTheme="minorEastAsia" w:ascii="微软雅黑" w:eastAsia="微软雅黑" w:hint="eastAsia"/>
                          <w:color w:val="000000"/>
                          <w:kern w:val="2"/>
                          <w:sz w:val="21"/>
                          <w:szCs w:val="21"/>
                        </w:rPr>
                        <w:t>{{ email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-530225</wp:posOffset>
                </wp:positionV>
                <wp:extent cx="1465580" cy="1465580"/>
                <wp:effectExtent l="0" t="0" r="1270" b="12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65744" cy="1465744"/>
                        </a:xfrm>
                        <a:prstGeom prst="ellipse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6.9pt;margin-top:-41.75pt;height:115.4pt;width:115.4pt;rotation:5898240f;z-index:251648000;v-text-anchor:middle;mso-width-relative:page;mso-height-relative:page;" fillcolor="#EBEEF2" filled="t" stroked="f" coordsize="21600,21600" o:gfxdata="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u2FSXaAAAACwEAAA8AAAAAAAAAAQAgAAAAIgAAAGRycy9kb3ducmV2LnhtbFBL&#10;AQIUABQAAAAIAIdO4kAFm2BD9AEAAMI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-746125</wp:posOffset>
            </wp:positionH>
            <wp:positionV relativeFrom="paragraph">
              <wp:posOffset>-426720</wp:posOffset>
            </wp:positionV>
            <wp:extent cx="1259840" cy="1259840"/>
            <wp:effectExtent l="28575" t="28575" r="45085" b="45085"/>
            <wp:wrapNone/>
            <wp:docPr id="28" name="图片 28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129.25pt;height:130.35pt;width:22.25pt;rotation:5898240f;z-index:251650048;v-text-anchor:middle;mso-width-relative:page;mso-height-relative:page;" fillcolor="#F8F8F8" filled="t" stroked="t" coordsize="21600,21600" o:gfxdata="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pcNk2AAAAAkBAAAPAAAAAAAAAAEAIAAAACIAAABkcnMvZG93bnJl&#10;di54bWxQSwECFAAUAAAACACHTuJABVe4YP0BAADnAwAADgAAAAAAAAABACAAAAAnAQAAZHJzL2Uy&#10;b0RvYy54bWxQSwUGAAAAAAYABgBZAQAAlgUAAAAA&#10;">
                <v:fill on="t" focussize="0,0"/>
                <v:stroke weight="1.5pt" color="#D2D3D4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-42.7pt;margin-top:181.35pt;height:25.2pt;width:70.65pt;z-index:251651072;mso-width-relative:page;mso-height-relative:page;" filled="f" stroked="f" coordsize="21600,21600" o:gfxdata="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hRoR9kAAAAKAQAADwAAAAAA&#10;AAABACAAAAAiAAAAZHJzL2Rvd25yZXYueG1sUEsBAhQAFAAAAAgAh07iQI0ZG2+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07E42"/>
    <w:multiLevelType w:val="multilevel"/>
    <w:tmpl w:val="2B807E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4114AAE"/>
    <w:multiLevelType w:val="multilevel"/>
    <w:tmpl w:val="54114A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605E5"/>
    <w:rsid w:val="004D51CA"/>
    <w:rsid w:val="00535058"/>
    <w:rsid w:val="0061557F"/>
    <w:rsid w:val="00662948"/>
    <w:rsid w:val="00671D4A"/>
    <w:rsid w:val="00865BE1"/>
    <w:rsid w:val="00B23538"/>
    <w:rsid w:val="00EF51C5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2017-05-11T15:25:00Z</dcterms:created>
  <dc:creator>Administrator</dc:creator>
  <cp:lastModifiedBy>S</cp:lastModifiedBy>
  <cp:lastPrinted>2017-05-11T16:58:00Z</cp:lastPrinted>
  <dcterms:modified xsi:type="dcterms:W3CDTF">2017-10-05T08:44:04Z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